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contextualSpacing/>
        <w:rPr>
          <w:rFonts w:ascii="Arial" w:hAnsi="Arial" w:cs="Arial"/>
          <w:sz w:val="24"/>
          <w:szCs w:val="24"/>
        </w:rPr>
      </w:pPr>
    </w:p>
    <w:p>
      <w:pPr>
        <w:tabs>
          <w:tab w:val="right" w:pos="9360"/>
        </w:tabs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{{OFFICE_SYMBOL}}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{{MEMO_DATE}}</w:t>
      </w:r>
    </w:p>
    <w:p>
      <w:pPr>
        <w:contextualSpacing/>
        <w:rPr>
          <w:rFonts w:ascii="Arial" w:hAnsi="Arial" w:cs="Arial"/>
          <w:sz w:val="24"/>
          <w:szCs w:val="24"/>
        </w:rPr>
      </w:pPr>
    </w:p>
    <w:p>
      <w:pPr>
        <w:contextualSpacing/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  <w:lang w:val="fr-FR"/>
        </w:rPr>
      </w:pPr>
      <w:r>
        <w:rPr>
          <w:rFonts w:ascii="Arial" w:hAnsi="Arial" w:cs="Arial"/>
          <w:sz w:val="24"/>
          <w:szCs w:val="24"/>
          <w:lang w:val="fr-FR"/>
        </w:rPr>
        <w:t>MEMORAND</w:t>
      </w:r>
      <w:r>
        <w:rPr>
          <w:rFonts w:ascii="Arial" w:hAnsi="Arial" w:cs="Arial"/>
          <w:sz w:val="24"/>
          <w:szCs w:val="24"/>
          <w:lang w:val="fr-FR"/>
        </w:rPr>
        <w:t xml:space="preserve">UM FOR </w:t>
      </w:r>
      <w:r>
        <w:rPr>
          <w:rFonts w:ascii="Arial" w:hAnsi="Arial" w:cs="Arial"/>
          <w:sz w:val="24"/>
          <w:szCs w:val="24"/>
          <w:lang w:val="fr-FR"/>
        </w:rPr>
        <w:t>RECORD</w:t>
      </w:r>
    </w:p>
    <w:p>
      <w:pPr>
        <w:rPr>
          <w:rFonts w:ascii="Arial" w:hAnsi="Arial" w:cs="Arial"/>
          <w:sz w:val="24"/>
          <w:szCs w:val="24"/>
          <w:lang w:val="fr-FR"/>
        </w:rPr>
      </w:pPr>
    </w:p>
    <w:p>
      <w:pPr>
        <w:rPr>
          <w:rFonts w:ascii="Arial" w:hAnsi="Arial" w:cs="Arial"/>
          <w:sz w:val="24"/>
          <w:szCs w:val="24"/>
          <w:lang w:val="fr-FR"/>
        </w:rPr>
      </w:pPr>
      <w:r>
        <w:rPr>
          <w:rFonts w:ascii="Arial" w:hAnsi="Arial" w:cs="Arial"/>
          <w:sz w:val="24"/>
          <w:szCs w:val="24"/>
          <w:lang w:val="fr-FR"/>
        </w:rPr>
        <w:t xml:space="preserve">SUBJECT: Executive Summary of {{UNIT}} {{EVENT}}, {{DATES}}</w:t>
      </w:r>
    </w:p>
    <w:p>
      <w:pPr>
        <w:rPr>
          <w:rFonts w:ascii="Arial" w:hAnsi="Arial" w:cs="Arial"/>
          <w:sz w:val="24"/>
          <w:szCs w:val="24"/>
          <w:lang w:val="fr-FR"/>
        </w:rPr>
      </w:pPr>
    </w:p>
    <w:p>
      <w:pPr>
        <w:rPr>
          <w:rFonts w:ascii="Arial" w:hAnsi="Arial" w:cs="Arial"/>
          <w:sz w:val="24"/>
          <w:szCs w:val="24"/>
          <w:lang w:val="fr-FR"/>
        </w:rPr>
      </w:pPr>
    </w:p>
    <w:p>
      <w:pPr>
        <w:pStyle w:val="BodyText"/>
        <w:ind w:right="41"/>
      </w:pPr>
      <w:r>
        <w:rPr>
          <w:lang w:val="fr-FR"/>
        </w:rPr>
        <w:t xml:space="preserve">1. </w:t>
      </w:r>
      <w:r>
        <w:rPr>
          <w:b/>
          <w:bCs/>
          <w:lang w:val="fr-FR"/>
        </w:rPr>
        <w:t xml:space="preserve">Engagement Overview:</w:t>
      </w:r>
      <w:r>
        <w:rPr>
          <w:lang w:val="fr-FR"/>
        </w:rPr>
        <w:t xml:space="preserve"> {{OVERVIEW}}</w:t>
      </w:r>
    </w:p>
    <w:p>
      <w:pPr>
        <w:rPr>
          <w:rFonts w:ascii="Arial" w:hAnsi="Arial" w:cs="Arial"/>
          <w:sz w:val="24"/>
          <w:szCs w:val="24"/>
          <w:lang w:val="fr-FR"/>
        </w:rPr>
      </w:pPr>
    </w:p>
    <w:p>
      <w:pPr>
        <w:rPr>
          <w:rFonts w:ascii="Arial" w:hAnsi="Arial" w:cs="Arial"/>
          <w:sz w:val="24"/>
          <w:szCs w:val="24"/>
          <w:lang w:val="fr-FR"/>
        </w:rPr>
      </w:pPr>
      <w:r>
        <w:rPr>
          <w:rFonts w:ascii="Arial" w:hAnsi="Arial" w:cs="Arial"/>
          <w:sz w:val="24"/>
          <w:szCs w:val="24"/>
          <w:lang w:val="fr-FR"/>
        </w:rPr>
        <w:t xml:space="preserve">2. </w:t>
      </w:r>
      <w:r>
        <w:rPr>
          <w:b/>
          <w:bCs/>
          <w:rFonts w:ascii="Arial" w:hAnsi="Arial" w:cs="Arial"/>
          <w:sz w:val="24"/>
          <w:szCs w:val="24"/>
          <w:lang w:val="fr-FR"/>
        </w:rPr>
        <w:t xml:space="preserve">Unit Key Leaders Present:</w:t>
      </w:r>
      <w:r>
        <w:rPr>
          <w:rFonts w:ascii="Arial" w:hAnsi="Arial" w:cs="Arial"/>
          <w:sz w:val="24"/>
          <w:szCs w:val="24"/>
          <w:lang w:val="fr-FR"/>
        </w:rPr>
        <w:t xml:space="preserve"> {{KEY_LEADERS}}</w:t>
      </w:r>
    </w:p>
    <w:p>
      <w:pPr>
        <w:rPr>
          <w:rFonts w:ascii="Arial" w:hAnsi="Arial" w:cs="Arial"/>
          <w:sz w:val="24"/>
          <w:szCs w:val="24"/>
          <w:lang w:val="fr-FR"/>
        </w:rPr>
      </w:pPr>
    </w:p>
    <w:p>
      <w:pPr>
        <w:rPr>
          <w:rFonts w:ascii="Arial" w:hAnsi="Arial" w:cs="Arial"/>
          <w:b/>
          <w:bCs/>
          <w:sz w:val="24"/>
          <w:szCs w:val="24"/>
          <w:lang w:val="fr-FR"/>
        </w:rPr>
      </w:pPr>
      <w:r>
        <w:rPr>
          <w:rFonts w:ascii="Arial" w:hAnsi="Arial" w:cs="Arial"/>
          <w:sz w:val="24"/>
          <w:szCs w:val="24"/>
          <w:lang w:val="fr-FR"/>
        </w:rPr>
        <w:t xml:space="preserve">3. </w:t>
      </w:r>
      <w:proofErr w:type="gramStart"/>
      <w:r>
        <w:rPr>
          <w:rFonts w:ascii="Arial" w:hAnsi="Arial" w:cs="Arial"/>
          <w:b/>
          <w:bCs/>
          <w:sz w:val="24"/>
          <w:szCs w:val="24"/>
          <w:lang w:val="fr-FR"/>
        </w:rPr>
        <w:t>Observations:</w:t>
      </w:r>
      <w:proofErr w:type="gramEnd"/>
    </w:p>
    <w:p>
      <w:pPr>
        <w:pStyle w:val="BodyText"/>
        <w:widowControl w:val="0"/>
        <w:numPr>
          <w:ilvl w:val="0"/>
          <w:numId w:val="17"/>
        </w:numPr>
        <w:tabs>
          <w:tab w:val="clear" w:pos="360"/>
        </w:tabs>
        <w:autoSpaceDE w:val="0"/>
        <w:autoSpaceDN w:val="0"/>
        <w:spacing w:before="36"/>
      </w:pPr>
      <w:r>
        <w:rPr>
          <w:b/>
          <w:bCs/>
        </w:rPr>
        <w:t xml:space="preserve">METL Number and Tasks Observed:</w:t>
      </w:r>
      <w:r>
        <w:rPr/>
        <w:t xml:space="preserve"> {{TEOS_OBSERVED}}</w:t>
      </w:r>
    </w:p>
    <w:p>
      <w:pPr>
        <w:pStyle w:val="BodyText"/>
        <w:widowControl w:val="0"/>
        <w:numPr>
          <w:ilvl w:val="0"/>
          <w:numId w:val="17"/>
        </w:numPr>
        <w:autoSpaceDE w:val="0"/>
        <w:autoSpaceDN w:val="0"/>
        <w:spacing w:before="36"/>
      </w:pPr>
      <w:r>
        <w:rPr>
          <w:b/>
          <w:bCs/>
        </w:rPr>
        <w:t xml:space="preserve">{{SEQ:obs:teo}}{{.text}}:</w:t>
      </w:r>
    </w:p>
    <w:p>
      <w:pPr>
        <w:pStyle w:val="BodyText"/>
        <w:widowControl w:val="0"/>
        <w:numPr>
          <w:ilvl w:val="1"/>
          <w:numId w:val="17"/>
        </w:numPr>
        <w:autoSpaceDE w:val="0"/>
        <w:autoSpaceDN w:val="0"/>
        <w:spacing w:before="36"/>
      </w:pPr>
      <w:r>
        <w:rPr>
          <w:b/>
          <w:bCs/>
        </w:rPr>
        <w:t xml:space="preserve">{{SEQ:obs:para}}{{.label}}</w:t>
      </w:r>
      <w:r>
        <w:rPr/>
        <w:t xml:space="preserve">{{.text}}</w:t>
      </w:r>
    </w:p>
    <w:p>
      <w:pPr>
        <w:pStyle w:val="BodyText"/>
        <w:widowControl w:val="0"/>
        <w:numPr>
          <w:ilvl w:val="2"/>
          <w:numId w:val="17"/>
        </w:numPr>
        <w:autoSpaceDE w:val="0"/>
        <w:autoSpaceDN w:val="0"/>
        <w:spacing w:before="36"/>
        <w:rPr>
          <w:b/>
          <w:bCs/>
        </w:rPr>
      </w:pPr>
      <w:r>
        <w:rPr>
          <w:b/>
          <w:bCs/>
        </w:rPr>
        <w:t xml:space="preserve">{{SEQ:obs:rec}}Recommendation:</w:t>
      </w:r>
      <w:r>
        <w:rPr/>
        <w:t xml:space="preserve"> {{.text}}</w:t>
      </w:r>
    </w:p>
    <w:p>
      <w:pPr>
        <w:pStyle w:val="BodyText"/>
        <w:widowControl w:val="0"/>
        <w:tabs>
          <w:tab w:val="clear" w:pos="360"/>
        </w:tabs>
        <w:autoSpaceDE w:val="0"/>
        <w:autoSpaceDN w:val="0"/>
        <w:spacing w:before="36"/>
        <w:jc w:val="both"/>
        <w:rPr>
          <w:b/>
          <w:bCs/>
        </w:rPr>
      </w:pPr>
      <w:r>
        <w:lastRenderedPageBreak/>
        <w:t xml:space="preserve">4. </w:t>
      </w:r>
      <w:r>
        <w:rPr>
          <w:b/>
          <w:bCs/>
        </w:rPr>
        <w:t>References:</w:t>
      </w:r>
    </w:p>
    <w:p>
      <w:pPr>
        <w:pStyle w:val="BodyText"/>
        <w:numPr>
          <w:ilvl w:val="0"/>
          <w:numId w:val="18"/>
        </w:numPr>
        <w:spacing w:before="275"/>
      </w:pPr>
      <w:r>
        <w:rPr/>
        <w:t xml:space="preserve">{{SEQ:refs:ref}}{{.text}}</w:t>
      </w:r>
    </w:p>
    <w:p>
      <w:pPr>
        <w:rPr>
          <w:rFonts w:ascii="Arial" w:hAnsi="Arial" w:cs="Arial"/>
          <w:sz w:val="24"/>
          <w:szCs w:val="24"/>
          <w:lang w:val="fr-FR"/>
        </w:rPr>
      </w:pPr>
    </w:p>
    <w:p>
      <w:pPr>
        <w:rPr>
          <w:rFonts w:ascii="Arial" w:hAnsi="Arial" w:cs="Arial"/>
          <w:sz w:val="24"/>
          <w:szCs w:val="24"/>
          <w:lang w:val="fr-FR"/>
        </w:rPr>
      </w:pPr>
      <w:r>
        <w:rPr>
          <w:rFonts w:ascii="Arial" w:hAnsi="Arial" w:cs="Arial"/>
          <w:sz w:val="24"/>
          <w:szCs w:val="24"/>
          <w:lang w:val="fr-FR"/>
        </w:rPr>
        <w:t xml:space="preserve">5. The point of contact for this memorandum is {{POC}}</w:t>
      </w:r>
    </w:p>
    <w:p>
      <w:pPr>
        <w:rPr>
          <w:rFonts w:ascii="Arial" w:hAnsi="Arial" w:cs="Arial"/>
          <w:sz w:val="24"/>
          <w:szCs w:val="24"/>
          <w:lang w:val="fr-FR"/>
        </w:rPr>
      </w:pPr>
    </w:p>
    <w:p>
      <w:pPr>
        <w:rPr>
          <w:rFonts w:ascii="Arial" w:hAnsi="Arial" w:cs="Arial"/>
          <w:sz w:val="24"/>
          <w:szCs w:val="24"/>
          <w:lang w:val="fr-FR"/>
        </w:rPr>
      </w:pPr>
    </w:p>
    <w:p>
      <w:pPr>
        <w:rPr>
          <w:rFonts w:ascii="Arial" w:hAnsi="Arial" w:cs="Arial"/>
          <w:sz w:val="24"/>
          <w:szCs w:val="24"/>
          <w:lang w:val="fr-FR"/>
        </w:rPr>
      </w:pPr>
    </w:p>
    <w:p>
      <w:pPr>
        <w:rPr>
          <w:rFonts w:ascii="Arial" w:hAnsi="Arial" w:cs="Arial"/>
          <w:sz w:val="24"/>
          <w:szCs w:val="24"/>
          <w:lang w:val="fr-FR"/>
        </w:rPr>
      </w:pP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</w:p>
    <w:p>
      <w:pPr>
        <w:rPr>
          <w:rFonts w:ascii="Arial" w:hAnsi="Arial" w:cs="Arial"/>
          <w:sz w:val="24"/>
          <w:szCs w:val="24"/>
          <w:lang w:val="fr-FR"/>
        </w:rPr>
      </w:pPr>
      <w:r>
        <w:rPr>
          <w:rFonts w:ascii="Arial" w:hAnsi="Arial" w:cs="Arial"/>
          <w:sz w:val="24"/>
          <w:szCs w:val="24"/>
          <w:lang w:val="fr-FR"/>
        </w:rPr>
        <w:t xml:space="preserve">  </w:t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  <w:t xml:space="preserve">        </w:t>
      </w:r>
      <w:r>
        <w:rPr>
          <w:rFonts w:ascii="Arial" w:hAnsi="Arial" w:cs="Arial"/>
          <w:sz w:val="24"/>
          <w:szCs w:val="24"/>
          <w:lang w:val="fr-FR"/>
        </w:rPr>
        <w:t xml:space="preserve"> </w:t>
      </w:r>
      <w:r>
        <w:rPr>
          <w:rFonts w:ascii="Arial" w:hAnsi="Arial" w:cs="Arial"/>
          <w:sz w:val="24"/>
          <w:szCs w:val="24"/>
          <w:lang w:val="fr-FR"/>
        </w:rPr>
        <w:t xml:space="preserve">{{SIG_NAME}}</w:t>
      </w:r>
    </w:p>
    <w:p>
      <w:pPr>
        <w:rPr>
          <w:rFonts w:ascii="Arial" w:hAnsi="Arial" w:cs="Arial"/>
          <w:sz w:val="24"/>
          <w:szCs w:val="24"/>
          <w:lang w:val="fr-FR"/>
        </w:rPr>
      </w:pP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 xml:space="preserve">{{SIG_RANK}}</w:t>
      </w:r>
    </w:p>
    <w:p>
      <w:pPr>
        <w:rPr>
          <w:rFonts w:ascii="Arial" w:hAnsi="Arial" w:cs="Arial"/>
          <w:sz w:val="24"/>
          <w:szCs w:val="24"/>
          <w:lang w:val="fr-FR"/>
        </w:rPr>
      </w:pP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ab/>
      </w:r>
      <w:r>
        <w:rPr>
          <w:rFonts w:ascii="Arial" w:hAnsi="Arial" w:cs="Arial"/>
          <w:sz w:val="24"/>
          <w:szCs w:val="24"/>
          <w:lang w:val="fr-FR"/>
        </w:rPr>
        <w:t xml:space="preserve">{{SIG_TITLE}}</w:t>
      </w:r>
    </w:p>
    <w:p>
      <w:pPr>
        <w:rPr>
          <w:rFonts w:ascii="Arial" w:hAnsi="Arial" w:cs="Arial"/>
          <w:sz w:val="24"/>
          <w:szCs w:val="24"/>
          <w:lang w:val="fr-FR"/>
        </w:rPr>
      </w:pPr>
      <w:r>
        <w:rPr>
          <w:rFonts w:ascii="Arial" w:hAnsi="Arial" w:cs="Arial"/>
          <w:sz w:val="24"/>
          <w:szCs w:val="24"/>
          <w:lang w:val="fr-FR"/>
        </w:rPr>
        <w:t xml:space="preserve"> </w:t>
      </w:r>
    </w:p>
    <w:p>
      <w:pPr>
        <w:rPr>
          <w:rFonts w:ascii="Arial" w:hAnsi="Arial" w:cs="Arial"/>
          <w:sz w:val="24"/>
          <w:szCs w:val="24"/>
          <w:lang w:val="fr-FR"/>
        </w:rPr>
      </w:pPr>
    </w:p>
    <w:p>
      <w:pPr>
        <w:rPr>
          <w:sz w:val="24"/>
          <w:szCs w:val="24"/>
        </w:rPr>
      </w:pPr>
    </w:p>
    <w:sectPr>
      <w:headerReference w:type="default" r:id="rId8"/>
      <w:footerReference w:type="even" r:id="rId9"/>
      <w:footerReference w:type="default" r:id="rId10"/>
      <w:headerReference w:type="first" r:id="rId11"/>
      <w:pgSz w:w="12240" w:h="15840" w:code="1"/>
      <w:pgMar w:top="1152" w:right="1440" w:bottom="1152" w:left="1440" w:header="720" w:footer="432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9BD10" w14:textId="77777777" w:rsidR="002D16A5" w:rsidRDefault="002D16A5">
      <w:r>
        <w:separator/>
      </w:r>
    </w:p>
  </w:endnote>
  <w:endnote w:type="continuationSeparator" w:id="0">
    <w:p w14:paraId="37DD4298" w14:textId="77777777" w:rsidR="002D16A5" w:rsidRDefault="002D1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ACD21" w14:textId="77777777" w:rsidR="00DB0F49" w:rsidRDefault="00A457AC" w:rsidP="009C454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B0F49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0C5157" w14:textId="77777777" w:rsidR="00DB0F49" w:rsidRDefault="00DB0F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2083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622F12" w14:textId="77777777" w:rsidR="00B272B3" w:rsidRDefault="00B272B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751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B4859B" w14:textId="77777777" w:rsidR="00DB0F49" w:rsidRDefault="00DB0F49" w:rsidP="005D085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EBD1B" w14:textId="77777777" w:rsidR="002D16A5" w:rsidRDefault="002D16A5">
      <w:r>
        <w:separator/>
      </w:r>
    </w:p>
  </w:footnote>
  <w:footnote w:type="continuationSeparator" w:id="0">
    <w:p w14:paraId="0837C582" w14:textId="77777777" w:rsidR="002D16A5" w:rsidRDefault="002D16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77F10" w14:textId="0CB25A66" w:rsidR="00392E54" w:rsidRPr="00774E53" w:rsidRDefault="00392E54">
    <w:pPr>
      <w:pStyle w:val="Header"/>
      <w:rPr>
        <w:rFonts w:ascii="Arial" w:hAnsi="Arial" w:cs="Arial"/>
        <w:sz w:val="24"/>
        <w:szCs w:val="24"/>
      </w:rPr>
    </w:pPr>
    <w:r w:rsidRPr="00774E53">
      <w:rPr>
        <w:rFonts w:ascii="Arial" w:hAnsi="Arial" w:cs="Arial"/>
        <w:sz w:val="24"/>
        <w:szCs w:val="24"/>
      </w:rPr>
      <w:t>{{OFFICE_SYMBOL}}</w:t>
    </w:r>
  </w:p>
  <w:p w14:paraId="7F9B4B31" w14:textId="642410E6" w:rsidR="00374823" w:rsidRPr="00774E53" w:rsidRDefault="00392E54">
    <w:pPr>
      <w:pStyle w:val="Header"/>
      <w:rPr>
        <w:rFonts w:ascii="Arial" w:hAnsi="Arial" w:cs="Arial"/>
      </w:rPr>
    </w:pPr>
    <w:r w:rsidRPr="00774E53">
      <w:rPr>
        <w:rFonts w:ascii="Arial" w:hAnsi="Arial" w:cs="Arial"/>
        <w:sz w:val="24"/>
        <w:szCs w:val="24"/>
      </w:rPr>
      <w:t xml:space="preserve">SUBJECT: </w:t>
    </w:r>
    <w:r w:rsidR="00695D75">
      <w:rPr>
        <w:rFonts w:ascii="Arial" w:hAnsi="Arial" w:cs="Arial"/>
        <w:sz w:val="24"/>
        <w:szCs w:val="24"/>
      </w:rPr>
      <w:t xml:space="preserve">{{EVENT}}</w:t>
    </w:r>
    <w:r w:rsidR="00774E53">
      <w:rPr>
        <w:rFonts w:ascii="Arial" w:hAnsi="Arial" w:cs="Arial"/>
        <w:sz w:val="24"/>
        <w:szCs w:val="24"/>
      </w:rPr>
      <w:t xml:space="preserve"> EXSUM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340" w:type="dxa"/>
      <w:tblInd w:w="-983" w:type="dxa"/>
      <w:tblLayout w:type="fixed"/>
      <w:tblLook w:val="0000" w:firstRow="0" w:lastRow="0" w:firstColumn="0" w:lastColumn="0" w:noHBand="0" w:noVBand="0"/>
    </w:tblPr>
    <w:tblGrid>
      <w:gridCol w:w="1800"/>
      <w:gridCol w:w="7525"/>
      <w:gridCol w:w="2015"/>
    </w:tblGrid>
    <w:tr w:rsidR="00DB0F49" w14:paraId="328899D2" w14:textId="77777777" w:rsidTr="00AF62E0">
      <w:trPr>
        <w:cantSplit/>
      </w:trPr>
      <w:tc>
        <w:tcPr>
          <w:tcW w:w="1800" w:type="dxa"/>
        </w:tcPr>
        <w:p w14:paraId="5C1102A5" w14:textId="20159A6F" w:rsidR="00DB0F49" w:rsidRDefault="004729F6">
          <w:r w:rsidRPr="0001758F">
            <w:rPr>
              <w:rFonts w:ascii="Lato" w:hAnsi="Lato"/>
              <w:b/>
              <w:bCs/>
              <w:caps/>
              <w:noProof/>
            </w:rPr>
            <w:drawing>
              <wp:anchor distT="0" distB="0" distL="114300" distR="114300" simplePos="0" relativeHeight="251659264" behindDoc="1" locked="1" layoutInCell="1" allowOverlap="1" wp14:anchorId="77D24BB1" wp14:editId="355BA65A">
                <wp:simplePos x="0" y="0"/>
                <wp:positionH relativeFrom="page">
                  <wp:posOffset>287020</wp:posOffset>
                </wp:positionH>
                <wp:positionV relativeFrom="page">
                  <wp:posOffset>-123825</wp:posOffset>
                </wp:positionV>
                <wp:extent cx="914400" cy="914400"/>
                <wp:effectExtent l="0" t="0" r="0" b="0"/>
                <wp:wrapNone/>
                <wp:docPr id="123" name="Picture 1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" name="Picture 1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525" w:type="dxa"/>
        </w:tcPr>
        <w:p w14:paraId="5DBBB06D" w14:textId="77777777" w:rsidR="00655ADE" w:rsidRPr="00655ADE" w:rsidRDefault="00655ADE" w:rsidP="00655ADE">
          <w:pPr>
            <w:tabs>
              <w:tab w:val="center" w:pos="4680"/>
              <w:tab w:val="right" w:pos="9360"/>
            </w:tabs>
            <w:jc w:val="center"/>
            <w:rPr>
              <w:rFonts w:ascii="Arial" w:hAnsi="Arial"/>
              <w:b/>
              <w:color w:val="000000"/>
              <w:sz w:val="24"/>
              <w:szCs w:val="24"/>
            </w:rPr>
          </w:pPr>
          <w:r w:rsidRPr="00655ADE">
            <w:rPr>
              <w:rFonts w:ascii="Arial" w:hAnsi="Arial"/>
              <w:b/>
              <w:color w:val="000000"/>
              <w:sz w:val="24"/>
              <w:szCs w:val="24"/>
            </w:rPr>
            <w:t>DEPARTMENT OF THE ARMY</w:t>
          </w:r>
        </w:p>
        <w:p w14:paraId="046C39AA" w14:textId="7754BD20" w:rsidR="00655ADE" w:rsidRPr="00655ADE" w:rsidRDefault="00655ADE" w:rsidP="00655ADE">
          <w:pPr>
            <w:tabs>
              <w:tab w:val="left" w:pos="576"/>
              <w:tab w:val="center" w:pos="3654"/>
            </w:tabs>
            <w:rPr>
              <w:rFonts w:ascii="Arial" w:hAnsi="Arial"/>
              <w:b/>
              <w:caps/>
              <w:color w:val="000000"/>
              <w:sz w:val="18"/>
              <w:szCs w:val="18"/>
            </w:rPr>
          </w:pPr>
          <w:r>
            <w:rPr>
              <w:rFonts w:ascii="Arial" w:hAnsi="Arial"/>
              <w:b/>
              <w:caps/>
              <w:color w:val="000000"/>
              <w:sz w:val="18"/>
              <w:szCs w:val="18"/>
            </w:rPr>
            <w:tab/>
          </w:r>
          <w:r>
            <w:rPr>
              <w:rFonts w:ascii="Arial" w:hAnsi="Arial"/>
              <w:b/>
              <w:caps/>
              <w:color w:val="000000"/>
              <w:sz w:val="18"/>
              <w:szCs w:val="18"/>
            </w:rPr>
            <w:tab/>
          </w:r>
          <w:r w:rsidRPr="00655ADE">
            <w:rPr>
              <w:rFonts w:ascii="Arial" w:hAnsi="Arial"/>
              <w:b/>
              <w:caps/>
              <w:color w:val="000000"/>
              <w:sz w:val="18"/>
              <w:szCs w:val="18"/>
            </w:rPr>
            <w:t>2-410</w:t>
          </w:r>
          <w:r w:rsidRPr="00655ADE">
            <w:rPr>
              <w:rFonts w:ascii="Arial" w:hAnsi="Arial"/>
              <w:b/>
              <w:caps/>
              <w:color w:val="000000"/>
              <w:sz w:val="18"/>
              <w:szCs w:val="18"/>
              <w:vertAlign w:val="superscript"/>
            </w:rPr>
            <w:t>TH</w:t>
          </w:r>
          <w:r w:rsidRPr="00655ADE">
            <w:rPr>
              <w:rFonts w:ascii="Arial" w:hAnsi="Arial"/>
              <w:b/>
              <w:caps/>
              <w:color w:val="000000"/>
              <w:sz w:val="18"/>
              <w:szCs w:val="18"/>
            </w:rPr>
            <w:t xml:space="preserve"> BRIGADE SUPPORT BATTALION</w:t>
          </w:r>
        </w:p>
        <w:p w14:paraId="46ECF018" w14:textId="77777777" w:rsidR="00655ADE" w:rsidRPr="00655ADE" w:rsidRDefault="00655ADE" w:rsidP="00655ADE">
          <w:pPr>
            <w:jc w:val="center"/>
            <w:rPr>
              <w:rFonts w:ascii="Arial" w:hAnsi="Arial" w:cs="Arial"/>
              <w:b/>
              <w:caps/>
              <w:color w:val="000000"/>
              <w:sz w:val="18"/>
              <w:szCs w:val="18"/>
            </w:rPr>
          </w:pPr>
          <w:r w:rsidRPr="00655ADE">
            <w:rPr>
              <w:rFonts w:ascii="Arial" w:hAnsi="Arial" w:cs="Arial"/>
              <w:b/>
              <w:caps/>
              <w:color w:val="000000"/>
              <w:sz w:val="18"/>
              <w:szCs w:val="18"/>
            </w:rPr>
            <w:t>BUILDING 804 JACKSON AVENUE</w:t>
          </w:r>
        </w:p>
        <w:p w14:paraId="0AC3B18C" w14:textId="77777777" w:rsidR="00655ADE" w:rsidRPr="00655ADE" w:rsidRDefault="00655ADE" w:rsidP="00655ADE">
          <w:pPr>
            <w:tabs>
              <w:tab w:val="left" w:pos="3390"/>
              <w:tab w:val="left" w:pos="3426"/>
              <w:tab w:val="center" w:pos="4680"/>
              <w:tab w:val="right" w:pos="9360"/>
            </w:tabs>
            <w:jc w:val="center"/>
            <w:rPr>
              <w:rFonts w:ascii="Arial" w:hAnsi="Arial" w:cs="Arial"/>
              <w:b/>
              <w:color w:val="000000"/>
              <w:sz w:val="18"/>
              <w:szCs w:val="18"/>
            </w:rPr>
          </w:pPr>
          <w:r w:rsidRPr="00655ADE">
            <w:rPr>
              <w:rFonts w:ascii="Arial" w:hAnsi="Arial" w:cs="Arial"/>
              <w:b/>
              <w:color w:val="000000"/>
              <w:sz w:val="18"/>
              <w:szCs w:val="18"/>
            </w:rPr>
            <w:t>CAMP SHELBY, MISSISSIPPI 39407</w:t>
          </w:r>
        </w:p>
        <w:p w14:paraId="682ABA4D" w14:textId="1C44BDB7" w:rsidR="00DB0F49" w:rsidRDefault="00DB0F49">
          <w:pPr>
            <w:rPr>
              <w:rFonts w:ascii="Helvetica" w:hAnsi="Helvetica"/>
            </w:rPr>
          </w:pPr>
        </w:p>
      </w:tc>
      <w:tc>
        <w:tcPr>
          <w:tcW w:w="2015" w:type="dxa"/>
        </w:tcPr>
        <w:p w14:paraId="4A3A1D73" w14:textId="77777777" w:rsidR="00DB0F49" w:rsidRDefault="00DB0F49">
          <w:pPr>
            <w:jc w:val="center"/>
          </w:pPr>
        </w:p>
      </w:tc>
    </w:tr>
  </w:tbl>
  <w:p w14:paraId="3D81ED59" w14:textId="77777777" w:rsidR="00DB0F49" w:rsidRDefault="00DB0F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E9756B"/>
    <w:multiLevelType w:val="hybridMultilevel"/>
    <w:tmpl w:val="8E7C8C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9368D"/>
    <w:multiLevelType w:val="hybridMultilevel"/>
    <w:tmpl w:val="0C522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C7C0D"/>
    <w:multiLevelType w:val="hybridMultilevel"/>
    <w:tmpl w:val="266EA1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864A8"/>
    <w:multiLevelType w:val="hybridMultilevel"/>
    <w:tmpl w:val="8F728DB0"/>
    <w:lvl w:ilvl="0" w:tplc="4B8CCC0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4CDC00C4">
      <w:start w:val="1"/>
      <w:numFmt w:val="lowerLetter"/>
      <w:lvlText w:val="%2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06D94"/>
    <w:multiLevelType w:val="hybridMultilevel"/>
    <w:tmpl w:val="0CCC57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F355D25"/>
    <w:multiLevelType w:val="hybridMultilevel"/>
    <w:tmpl w:val="8E52454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2C81269"/>
    <w:multiLevelType w:val="hybridMultilevel"/>
    <w:tmpl w:val="6D8C24B8"/>
    <w:lvl w:ilvl="0" w:tplc="B2969506">
      <w:start w:val="20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72DFF"/>
    <w:multiLevelType w:val="hybridMultilevel"/>
    <w:tmpl w:val="8E0ABE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1045E"/>
    <w:multiLevelType w:val="singleLevel"/>
    <w:tmpl w:val="607E2B6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0" w15:restartNumberingAfterBreak="0">
    <w:nsid w:val="34B66E9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6186D3D"/>
    <w:multiLevelType w:val="hybridMultilevel"/>
    <w:tmpl w:val="E5326E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0471D00"/>
    <w:multiLevelType w:val="hybridMultilevel"/>
    <w:tmpl w:val="193EA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755BE6"/>
    <w:multiLevelType w:val="hybridMultilevel"/>
    <w:tmpl w:val="17268A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BD38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515F609D"/>
    <w:multiLevelType w:val="hybridMultilevel"/>
    <w:tmpl w:val="6422D5D8"/>
    <w:lvl w:ilvl="0" w:tplc="4DBA5A52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5F17389C"/>
    <w:multiLevelType w:val="hybridMultilevel"/>
    <w:tmpl w:val="99ACF4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5C91711"/>
    <w:multiLevelType w:val="hybridMultilevel"/>
    <w:tmpl w:val="B5783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8C33FD"/>
    <w:multiLevelType w:val="hybridMultilevel"/>
    <w:tmpl w:val="5B72C1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5DD7635"/>
    <w:multiLevelType w:val="hybridMultilevel"/>
    <w:tmpl w:val="17268A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9915131">
    <w:abstractNumId w:val="0"/>
    <w:lvlOverride w:ilvl="0">
      <w:lvl w:ilvl="0">
        <w:start w:val="1"/>
        <w:numFmt w:val="bullet"/>
        <w:lvlText w:val=""/>
        <w:legacy w:legacy="1" w:legacySpace="0" w:legacyIndent="360"/>
        <w:lvlJc w:val="left"/>
        <w:pPr>
          <w:ind w:left="936" w:hanging="360"/>
        </w:pPr>
        <w:rPr>
          <w:rFonts w:ascii="Wingdings" w:hAnsi="Wingdings" w:hint="default"/>
        </w:rPr>
      </w:lvl>
    </w:lvlOverride>
  </w:num>
  <w:num w:numId="2" w16cid:durableId="1162819013">
    <w:abstractNumId w:val="14"/>
  </w:num>
  <w:num w:numId="3" w16cid:durableId="1218276463">
    <w:abstractNumId w:val="10"/>
  </w:num>
  <w:num w:numId="4" w16cid:durableId="1628583905">
    <w:abstractNumId w:val="9"/>
  </w:num>
  <w:num w:numId="5" w16cid:durableId="1205945887">
    <w:abstractNumId w:val="6"/>
  </w:num>
  <w:num w:numId="6" w16cid:durableId="270358406">
    <w:abstractNumId w:val="11"/>
  </w:num>
  <w:num w:numId="7" w16cid:durableId="647124508">
    <w:abstractNumId w:val="16"/>
  </w:num>
  <w:num w:numId="8" w16cid:durableId="1395547262">
    <w:abstractNumId w:val="3"/>
  </w:num>
  <w:num w:numId="9" w16cid:durableId="229387147">
    <w:abstractNumId w:val="13"/>
  </w:num>
  <w:num w:numId="10" w16cid:durableId="364527610">
    <w:abstractNumId w:val="19"/>
  </w:num>
  <w:num w:numId="11" w16cid:durableId="1185553658">
    <w:abstractNumId w:val="8"/>
  </w:num>
  <w:num w:numId="12" w16cid:durableId="687951943">
    <w:abstractNumId w:val="15"/>
  </w:num>
  <w:num w:numId="13" w16cid:durableId="1653749283">
    <w:abstractNumId w:val="4"/>
  </w:num>
  <w:num w:numId="14" w16cid:durableId="1041245259">
    <w:abstractNumId w:val="17"/>
  </w:num>
  <w:num w:numId="15" w16cid:durableId="932661358">
    <w:abstractNumId w:val="12"/>
  </w:num>
  <w:num w:numId="16" w16cid:durableId="942228145">
    <w:abstractNumId w:val="1"/>
  </w:num>
  <w:num w:numId="17" w16cid:durableId="2133090088">
    <w:abstractNumId w:val="7"/>
  </w:num>
  <w:num w:numId="18" w16cid:durableId="1322197530">
    <w:abstractNumId w:val="2"/>
  </w:num>
  <w:num w:numId="19" w16cid:durableId="735279486">
    <w:abstractNumId w:val="5"/>
  </w:num>
  <w:num w:numId="20" w16cid:durableId="4314358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intFractionalCharacterWidth/>
  <w:embedSystemFont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76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48C"/>
    <w:rsid w:val="00001344"/>
    <w:rsid w:val="00003423"/>
    <w:rsid w:val="00006C8F"/>
    <w:rsid w:val="0001060D"/>
    <w:rsid w:val="00021926"/>
    <w:rsid w:val="000230AA"/>
    <w:rsid w:val="00025D87"/>
    <w:rsid w:val="00033D76"/>
    <w:rsid w:val="00042C84"/>
    <w:rsid w:val="0005394C"/>
    <w:rsid w:val="000568C1"/>
    <w:rsid w:val="00056C7C"/>
    <w:rsid w:val="000665BE"/>
    <w:rsid w:val="00066C27"/>
    <w:rsid w:val="00077F0F"/>
    <w:rsid w:val="00080A63"/>
    <w:rsid w:val="00083BDD"/>
    <w:rsid w:val="0008496D"/>
    <w:rsid w:val="000854A8"/>
    <w:rsid w:val="000966A3"/>
    <w:rsid w:val="000A19F2"/>
    <w:rsid w:val="000B2BFB"/>
    <w:rsid w:val="000B737E"/>
    <w:rsid w:val="000D1D1F"/>
    <w:rsid w:val="000E1FD3"/>
    <w:rsid w:val="000F0DF3"/>
    <w:rsid w:val="000F2B6E"/>
    <w:rsid w:val="000F6D50"/>
    <w:rsid w:val="001047B9"/>
    <w:rsid w:val="00106B28"/>
    <w:rsid w:val="00106CC5"/>
    <w:rsid w:val="00110003"/>
    <w:rsid w:val="00116C47"/>
    <w:rsid w:val="001251FB"/>
    <w:rsid w:val="00136569"/>
    <w:rsid w:val="00140A12"/>
    <w:rsid w:val="00140B26"/>
    <w:rsid w:val="00163268"/>
    <w:rsid w:val="00182803"/>
    <w:rsid w:val="00184101"/>
    <w:rsid w:val="001A515A"/>
    <w:rsid w:val="001B5B9A"/>
    <w:rsid w:val="001C03B0"/>
    <w:rsid w:val="001C09C1"/>
    <w:rsid w:val="001C4AEC"/>
    <w:rsid w:val="001D5AC6"/>
    <w:rsid w:val="001E3953"/>
    <w:rsid w:val="001E74FE"/>
    <w:rsid w:val="00202B01"/>
    <w:rsid w:val="002101C1"/>
    <w:rsid w:val="0021232D"/>
    <w:rsid w:val="00225265"/>
    <w:rsid w:val="00237A21"/>
    <w:rsid w:val="00241F1E"/>
    <w:rsid w:val="002511EC"/>
    <w:rsid w:val="00252D01"/>
    <w:rsid w:val="002536E9"/>
    <w:rsid w:val="00254686"/>
    <w:rsid w:val="0026034A"/>
    <w:rsid w:val="0026707B"/>
    <w:rsid w:val="0027036A"/>
    <w:rsid w:val="00276A68"/>
    <w:rsid w:val="00285384"/>
    <w:rsid w:val="00285BE4"/>
    <w:rsid w:val="0029187D"/>
    <w:rsid w:val="002A4E43"/>
    <w:rsid w:val="002B60B5"/>
    <w:rsid w:val="002C0275"/>
    <w:rsid w:val="002C1978"/>
    <w:rsid w:val="002C2878"/>
    <w:rsid w:val="002C3070"/>
    <w:rsid w:val="002C5CD0"/>
    <w:rsid w:val="002C6F25"/>
    <w:rsid w:val="002D16A5"/>
    <w:rsid w:val="002D4861"/>
    <w:rsid w:val="002E3E25"/>
    <w:rsid w:val="002E5B6A"/>
    <w:rsid w:val="002E7F3C"/>
    <w:rsid w:val="002F0E0C"/>
    <w:rsid w:val="002F38CD"/>
    <w:rsid w:val="002F6DFD"/>
    <w:rsid w:val="002F7E89"/>
    <w:rsid w:val="00302A90"/>
    <w:rsid w:val="003062A7"/>
    <w:rsid w:val="00314660"/>
    <w:rsid w:val="00322192"/>
    <w:rsid w:val="003238A1"/>
    <w:rsid w:val="00327BD2"/>
    <w:rsid w:val="003335C6"/>
    <w:rsid w:val="00333A8D"/>
    <w:rsid w:val="003413C8"/>
    <w:rsid w:val="00350457"/>
    <w:rsid w:val="0035306E"/>
    <w:rsid w:val="00354327"/>
    <w:rsid w:val="003553A2"/>
    <w:rsid w:val="003557AB"/>
    <w:rsid w:val="00364E9B"/>
    <w:rsid w:val="00370A7B"/>
    <w:rsid w:val="00374823"/>
    <w:rsid w:val="00390B59"/>
    <w:rsid w:val="00392E54"/>
    <w:rsid w:val="003A06B7"/>
    <w:rsid w:val="003A0AB8"/>
    <w:rsid w:val="003A21F5"/>
    <w:rsid w:val="003A35C0"/>
    <w:rsid w:val="003B17FE"/>
    <w:rsid w:val="003B3257"/>
    <w:rsid w:val="003B611B"/>
    <w:rsid w:val="003C12C3"/>
    <w:rsid w:val="003D11E8"/>
    <w:rsid w:val="003D4031"/>
    <w:rsid w:val="003D4CE2"/>
    <w:rsid w:val="003D4CF0"/>
    <w:rsid w:val="003E1DFC"/>
    <w:rsid w:val="003E1E30"/>
    <w:rsid w:val="003E4985"/>
    <w:rsid w:val="003E7B23"/>
    <w:rsid w:val="00412E10"/>
    <w:rsid w:val="004145F8"/>
    <w:rsid w:val="00416763"/>
    <w:rsid w:val="00416E16"/>
    <w:rsid w:val="004401F4"/>
    <w:rsid w:val="00446760"/>
    <w:rsid w:val="00447213"/>
    <w:rsid w:val="004520C9"/>
    <w:rsid w:val="004551EA"/>
    <w:rsid w:val="004729F6"/>
    <w:rsid w:val="0047473A"/>
    <w:rsid w:val="004907A6"/>
    <w:rsid w:val="00490BC0"/>
    <w:rsid w:val="004A07DD"/>
    <w:rsid w:val="004B0A13"/>
    <w:rsid w:val="004B607F"/>
    <w:rsid w:val="004B69B3"/>
    <w:rsid w:val="004C14B5"/>
    <w:rsid w:val="004C331E"/>
    <w:rsid w:val="004C341F"/>
    <w:rsid w:val="004C6EF1"/>
    <w:rsid w:val="004D0210"/>
    <w:rsid w:val="004D099D"/>
    <w:rsid w:val="004D4E84"/>
    <w:rsid w:val="004D5BDB"/>
    <w:rsid w:val="004E188A"/>
    <w:rsid w:val="004E49AE"/>
    <w:rsid w:val="004F143C"/>
    <w:rsid w:val="00505DD0"/>
    <w:rsid w:val="00511B0C"/>
    <w:rsid w:val="00521447"/>
    <w:rsid w:val="0052158B"/>
    <w:rsid w:val="00521886"/>
    <w:rsid w:val="00521A19"/>
    <w:rsid w:val="00523A81"/>
    <w:rsid w:val="00530222"/>
    <w:rsid w:val="00534911"/>
    <w:rsid w:val="00536478"/>
    <w:rsid w:val="005420ED"/>
    <w:rsid w:val="0055076A"/>
    <w:rsid w:val="005551FA"/>
    <w:rsid w:val="005577EC"/>
    <w:rsid w:val="00561054"/>
    <w:rsid w:val="0056338E"/>
    <w:rsid w:val="00575274"/>
    <w:rsid w:val="00583E81"/>
    <w:rsid w:val="005930F8"/>
    <w:rsid w:val="005943F2"/>
    <w:rsid w:val="00595CBB"/>
    <w:rsid w:val="005A0E22"/>
    <w:rsid w:val="005A10FC"/>
    <w:rsid w:val="005A72C2"/>
    <w:rsid w:val="005B321A"/>
    <w:rsid w:val="005B5380"/>
    <w:rsid w:val="005B5410"/>
    <w:rsid w:val="005B7DC0"/>
    <w:rsid w:val="005C0338"/>
    <w:rsid w:val="005C4CB4"/>
    <w:rsid w:val="005C5830"/>
    <w:rsid w:val="005C7837"/>
    <w:rsid w:val="005D0857"/>
    <w:rsid w:val="005E7CC4"/>
    <w:rsid w:val="005F0290"/>
    <w:rsid w:val="005F3E16"/>
    <w:rsid w:val="005F4689"/>
    <w:rsid w:val="005F5615"/>
    <w:rsid w:val="005F769B"/>
    <w:rsid w:val="0060748C"/>
    <w:rsid w:val="006116E0"/>
    <w:rsid w:val="006201A1"/>
    <w:rsid w:val="006234B4"/>
    <w:rsid w:val="0062561D"/>
    <w:rsid w:val="00627170"/>
    <w:rsid w:val="00631871"/>
    <w:rsid w:val="00642EE1"/>
    <w:rsid w:val="0064517F"/>
    <w:rsid w:val="00650320"/>
    <w:rsid w:val="006506C6"/>
    <w:rsid w:val="00655ADE"/>
    <w:rsid w:val="00662127"/>
    <w:rsid w:val="00666883"/>
    <w:rsid w:val="00666F29"/>
    <w:rsid w:val="00673345"/>
    <w:rsid w:val="006831C8"/>
    <w:rsid w:val="00684E0C"/>
    <w:rsid w:val="006856D7"/>
    <w:rsid w:val="00695D75"/>
    <w:rsid w:val="00697BD1"/>
    <w:rsid w:val="006A3B26"/>
    <w:rsid w:val="006A581B"/>
    <w:rsid w:val="006A7277"/>
    <w:rsid w:val="006B07D3"/>
    <w:rsid w:val="006B6785"/>
    <w:rsid w:val="006C2023"/>
    <w:rsid w:val="006C3F02"/>
    <w:rsid w:val="006E0899"/>
    <w:rsid w:val="006E6E83"/>
    <w:rsid w:val="00702C99"/>
    <w:rsid w:val="00706F24"/>
    <w:rsid w:val="0071103A"/>
    <w:rsid w:val="007244DD"/>
    <w:rsid w:val="00733155"/>
    <w:rsid w:val="00740BF2"/>
    <w:rsid w:val="007426A5"/>
    <w:rsid w:val="00745815"/>
    <w:rsid w:val="007605D6"/>
    <w:rsid w:val="00764A63"/>
    <w:rsid w:val="00774E53"/>
    <w:rsid w:val="00780A39"/>
    <w:rsid w:val="00781B29"/>
    <w:rsid w:val="00783D18"/>
    <w:rsid w:val="00784708"/>
    <w:rsid w:val="007D04B8"/>
    <w:rsid w:val="007D198F"/>
    <w:rsid w:val="007D331B"/>
    <w:rsid w:val="007D4317"/>
    <w:rsid w:val="007D7795"/>
    <w:rsid w:val="007E1A07"/>
    <w:rsid w:val="007E1C2A"/>
    <w:rsid w:val="007E3FD0"/>
    <w:rsid w:val="007F13C2"/>
    <w:rsid w:val="007F2434"/>
    <w:rsid w:val="007F308E"/>
    <w:rsid w:val="007F3118"/>
    <w:rsid w:val="007F4940"/>
    <w:rsid w:val="00802C94"/>
    <w:rsid w:val="008031A1"/>
    <w:rsid w:val="00804A84"/>
    <w:rsid w:val="00805790"/>
    <w:rsid w:val="00807535"/>
    <w:rsid w:val="00811ADB"/>
    <w:rsid w:val="008134A1"/>
    <w:rsid w:val="0081520D"/>
    <w:rsid w:val="00815C9A"/>
    <w:rsid w:val="0082057B"/>
    <w:rsid w:val="0082143C"/>
    <w:rsid w:val="00831499"/>
    <w:rsid w:val="0083432D"/>
    <w:rsid w:val="00837BD1"/>
    <w:rsid w:val="00847972"/>
    <w:rsid w:val="0085164B"/>
    <w:rsid w:val="00853CEC"/>
    <w:rsid w:val="00853F3A"/>
    <w:rsid w:val="0085554C"/>
    <w:rsid w:val="008608D5"/>
    <w:rsid w:val="008622A0"/>
    <w:rsid w:val="008623A6"/>
    <w:rsid w:val="008715B5"/>
    <w:rsid w:val="00872EDE"/>
    <w:rsid w:val="00881A12"/>
    <w:rsid w:val="00881AB8"/>
    <w:rsid w:val="00890ACB"/>
    <w:rsid w:val="008921A8"/>
    <w:rsid w:val="0089386F"/>
    <w:rsid w:val="00897037"/>
    <w:rsid w:val="008A0801"/>
    <w:rsid w:val="008B3304"/>
    <w:rsid w:val="008B445D"/>
    <w:rsid w:val="008C39E2"/>
    <w:rsid w:val="008C5137"/>
    <w:rsid w:val="008C56E0"/>
    <w:rsid w:val="008D1CEC"/>
    <w:rsid w:val="008D6FB8"/>
    <w:rsid w:val="008E08D0"/>
    <w:rsid w:val="008E17C8"/>
    <w:rsid w:val="008E487F"/>
    <w:rsid w:val="008E4F9A"/>
    <w:rsid w:val="008F5053"/>
    <w:rsid w:val="008F5AA8"/>
    <w:rsid w:val="00902BC8"/>
    <w:rsid w:val="00904100"/>
    <w:rsid w:val="009110B0"/>
    <w:rsid w:val="009112F7"/>
    <w:rsid w:val="009127E9"/>
    <w:rsid w:val="00913A07"/>
    <w:rsid w:val="009141B5"/>
    <w:rsid w:val="00921B2C"/>
    <w:rsid w:val="00925FCE"/>
    <w:rsid w:val="00927C1D"/>
    <w:rsid w:val="0093279E"/>
    <w:rsid w:val="00933226"/>
    <w:rsid w:val="009369C3"/>
    <w:rsid w:val="0093773B"/>
    <w:rsid w:val="00937AC2"/>
    <w:rsid w:val="00940C14"/>
    <w:rsid w:val="00941967"/>
    <w:rsid w:val="00954400"/>
    <w:rsid w:val="0098545B"/>
    <w:rsid w:val="00986D38"/>
    <w:rsid w:val="00990C91"/>
    <w:rsid w:val="00997B90"/>
    <w:rsid w:val="009A6278"/>
    <w:rsid w:val="009B3BBA"/>
    <w:rsid w:val="009B4020"/>
    <w:rsid w:val="009B536A"/>
    <w:rsid w:val="009C30B7"/>
    <w:rsid w:val="009C4543"/>
    <w:rsid w:val="009D00C7"/>
    <w:rsid w:val="009D0C4F"/>
    <w:rsid w:val="009D1F4B"/>
    <w:rsid w:val="009D693A"/>
    <w:rsid w:val="009E2EAF"/>
    <w:rsid w:val="009F2329"/>
    <w:rsid w:val="009F4793"/>
    <w:rsid w:val="00A02126"/>
    <w:rsid w:val="00A06476"/>
    <w:rsid w:val="00A1765E"/>
    <w:rsid w:val="00A20924"/>
    <w:rsid w:val="00A24361"/>
    <w:rsid w:val="00A25485"/>
    <w:rsid w:val="00A40063"/>
    <w:rsid w:val="00A41B8E"/>
    <w:rsid w:val="00A457AC"/>
    <w:rsid w:val="00A47E8F"/>
    <w:rsid w:val="00A60E71"/>
    <w:rsid w:val="00A61E4A"/>
    <w:rsid w:val="00A628E2"/>
    <w:rsid w:val="00A66946"/>
    <w:rsid w:val="00A7731F"/>
    <w:rsid w:val="00A77D69"/>
    <w:rsid w:val="00A82ECB"/>
    <w:rsid w:val="00A868A0"/>
    <w:rsid w:val="00A92E83"/>
    <w:rsid w:val="00A959B4"/>
    <w:rsid w:val="00AA1DB5"/>
    <w:rsid w:val="00AA717A"/>
    <w:rsid w:val="00AB1821"/>
    <w:rsid w:val="00AB3388"/>
    <w:rsid w:val="00AC33AE"/>
    <w:rsid w:val="00AC52F9"/>
    <w:rsid w:val="00AC72C7"/>
    <w:rsid w:val="00AC740D"/>
    <w:rsid w:val="00AE0B76"/>
    <w:rsid w:val="00AE0E9E"/>
    <w:rsid w:val="00AE12B1"/>
    <w:rsid w:val="00AE79E4"/>
    <w:rsid w:val="00AF56D0"/>
    <w:rsid w:val="00AF62E0"/>
    <w:rsid w:val="00AF69E3"/>
    <w:rsid w:val="00B00D19"/>
    <w:rsid w:val="00B04AF6"/>
    <w:rsid w:val="00B11E96"/>
    <w:rsid w:val="00B169A7"/>
    <w:rsid w:val="00B21676"/>
    <w:rsid w:val="00B264CB"/>
    <w:rsid w:val="00B272B3"/>
    <w:rsid w:val="00B32CCF"/>
    <w:rsid w:val="00B41852"/>
    <w:rsid w:val="00B42E62"/>
    <w:rsid w:val="00B46AD5"/>
    <w:rsid w:val="00B73D8F"/>
    <w:rsid w:val="00B84EB2"/>
    <w:rsid w:val="00B86696"/>
    <w:rsid w:val="00B946C2"/>
    <w:rsid w:val="00B975F0"/>
    <w:rsid w:val="00BA12D1"/>
    <w:rsid w:val="00BA217E"/>
    <w:rsid w:val="00BA25BB"/>
    <w:rsid w:val="00BA4AC6"/>
    <w:rsid w:val="00BC72E1"/>
    <w:rsid w:val="00BC740C"/>
    <w:rsid w:val="00BC77CC"/>
    <w:rsid w:val="00BD520C"/>
    <w:rsid w:val="00BE2316"/>
    <w:rsid w:val="00BE38AB"/>
    <w:rsid w:val="00BF5B9D"/>
    <w:rsid w:val="00C039F2"/>
    <w:rsid w:val="00C05A84"/>
    <w:rsid w:val="00C06DB6"/>
    <w:rsid w:val="00C07094"/>
    <w:rsid w:val="00C13E20"/>
    <w:rsid w:val="00C179D6"/>
    <w:rsid w:val="00C17C99"/>
    <w:rsid w:val="00C23077"/>
    <w:rsid w:val="00C3630C"/>
    <w:rsid w:val="00C41919"/>
    <w:rsid w:val="00C44CFA"/>
    <w:rsid w:val="00C5226B"/>
    <w:rsid w:val="00C5794E"/>
    <w:rsid w:val="00C630F7"/>
    <w:rsid w:val="00C63217"/>
    <w:rsid w:val="00C63F50"/>
    <w:rsid w:val="00C64D64"/>
    <w:rsid w:val="00C66572"/>
    <w:rsid w:val="00C7436A"/>
    <w:rsid w:val="00C76E78"/>
    <w:rsid w:val="00C80148"/>
    <w:rsid w:val="00C87079"/>
    <w:rsid w:val="00C870C3"/>
    <w:rsid w:val="00C94B49"/>
    <w:rsid w:val="00C96866"/>
    <w:rsid w:val="00CA06D0"/>
    <w:rsid w:val="00CA5518"/>
    <w:rsid w:val="00CA61B8"/>
    <w:rsid w:val="00CB55C3"/>
    <w:rsid w:val="00CC64A4"/>
    <w:rsid w:val="00CD0394"/>
    <w:rsid w:val="00CD3763"/>
    <w:rsid w:val="00CF28EB"/>
    <w:rsid w:val="00CF7933"/>
    <w:rsid w:val="00D02898"/>
    <w:rsid w:val="00D0632F"/>
    <w:rsid w:val="00D12B91"/>
    <w:rsid w:val="00D13A78"/>
    <w:rsid w:val="00D15467"/>
    <w:rsid w:val="00D155DC"/>
    <w:rsid w:val="00D37F99"/>
    <w:rsid w:val="00D41501"/>
    <w:rsid w:val="00D42937"/>
    <w:rsid w:val="00D43F5F"/>
    <w:rsid w:val="00D5404E"/>
    <w:rsid w:val="00D55153"/>
    <w:rsid w:val="00D55F72"/>
    <w:rsid w:val="00D627CF"/>
    <w:rsid w:val="00D63128"/>
    <w:rsid w:val="00D716AD"/>
    <w:rsid w:val="00D71E24"/>
    <w:rsid w:val="00D721AB"/>
    <w:rsid w:val="00D805B1"/>
    <w:rsid w:val="00D84FD9"/>
    <w:rsid w:val="00D85D22"/>
    <w:rsid w:val="00D951BE"/>
    <w:rsid w:val="00DA4649"/>
    <w:rsid w:val="00DA758B"/>
    <w:rsid w:val="00DB01D8"/>
    <w:rsid w:val="00DB0F49"/>
    <w:rsid w:val="00DB327E"/>
    <w:rsid w:val="00DD16CF"/>
    <w:rsid w:val="00DE019B"/>
    <w:rsid w:val="00DE404B"/>
    <w:rsid w:val="00DF139F"/>
    <w:rsid w:val="00DF5A2D"/>
    <w:rsid w:val="00E011C5"/>
    <w:rsid w:val="00E01580"/>
    <w:rsid w:val="00E04CDD"/>
    <w:rsid w:val="00E066A8"/>
    <w:rsid w:val="00E20A88"/>
    <w:rsid w:val="00E215D0"/>
    <w:rsid w:val="00E22F59"/>
    <w:rsid w:val="00E345AA"/>
    <w:rsid w:val="00E37CD9"/>
    <w:rsid w:val="00E43D75"/>
    <w:rsid w:val="00E50C5F"/>
    <w:rsid w:val="00E5610B"/>
    <w:rsid w:val="00E60BD0"/>
    <w:rsid w:val="00E8452A"/>
    <w:rsid w:val="00E9584A"/>
    <w:rsid w:val="00EA1AFD"/>
    <w:rsid w:val="00EA580D"/>
    <w:rsid w:val="00EA73AB"/>
    <w:rsid w:val="00EB1628"/>
    <w:rsid w:val="00EB320C"/>
    <w:rsid w:val="00EB521C"/>
    <w:rsid w:val="00EC5047"/>
    <w:rsid w:val="00EC66E5"/>
    <w:rsid w:val="00ED3901"/>
    <w:rsid w:val="00ED5857"/>
    <w:rsid w:val="00ED75D8"/>
    <w:rsid w:val="00EE00AD"/>
    <w:rsid w:val="00EE05E8"/>
    <w:rsid w:val="00EE0A6C"/>
    <w:rsid w:val="00EF0A5F"/>
    <w:rsid w:val="00EF1359"/>
    <w:rsid w:val="00EF39B0"/>
    <w:rsid w:val="00EF5525"/>
    <w:rsid w:val="00F01E39"/>
    <w:rsid w:val="00F02453"/>
    <w:rsid w:val="00F02F42"/>
    <w:rsid w:val="00F12D77"/>
    <w:rsid w:val="00F14019"/>
    <w:rsid w:val="00F17AEB"/>
    <w:rsid w:val="00F33349"/>
    <w:rsid w:val="00F34CB8"/>
    <w:rsid w:val="00F36B63"/>
    <w:rsid w:val="00F424D4"/>
    <w:rsid w:val="00F53AA4"/>
    <w:rsid w:val="00F571CB"/>
    <w:rsid w:val="00F74BC8"/>
    <w:rsid w:val="00F75D5F"/>
    <w:rsid w:val="00F87D11"/>
    <w:rsid w:val="00F87F54"/>
    <w:rsid w:val="00F97F5E"/>
    <w:rsid w:val="00FA205C"/>
    <w:rsid w:val="00FA253D"/>
    <w:rsid w:val="00FB056A"/>
    <w:rsid w:val="00FB68C6"/>
    <w:rsid w:val="00FB71CD"/>
    <w:rsid w:val="00FC0077"/>
    <w:rsid w:val="00FC4274"/>
    <w:rsid w:val="00FC7A6F"/>
    <w:rsid w:val="00FD5144"/>
    <w:rsid w:val="00FE0E5D"/>
    <w:rsid w:val="00FE27F2"/>
    <w:rsid w:val="00FE7514"/>
    <w:rsid w:val="00FF08F9"/>
    <w:rsid w:val="00FF1B8A"/>
    <w:rsid w:val="00FF6B1C"/>
    <w:rsid w:val="00FF6BE7"/>
    <w:rsid w:val="00FF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2CB74B"/>
  <w15:docId w15:val="{801BCDEB-2800-4DC4-8D21-F6A8DF412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47B9"/>
  </w:style>
  <w:style w:type="paragraph" w:styleId="Heading1">
    <w:name w:val="heading 1"/>
    <w:basedOn w:val="Normal"/>
    <w:next w:val="Normal"/>
    <w:qFormat/>
    <w:rsid w:val="00C96866"/>
    <w:pPr>
      <w:keepNext/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qFormat/>
    <w:rsid w:val="00C96866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qFormat/>
    <w:rsid w:val="00C96866"/>
    <w:pPr>
      <w:keepNext/>
      <w:jc w:val="center"/>
      <w:outlineLvl w:val="2"/>
    </w:pPr>
    <w:rPr>
      <w:rFonts w:ascii="Helvetica" w:hAnsi="Helvetica"/>
      <w:b/>
      <w:bCs/>
      <w:sz w:val="28"/>
    </w:rPr>
  </w:style>
  <w:style w:type="paragraph" w:styleId="Heading4">
    <w:name w:val="heading 4"/>
    <w:basedOn w:val="Normal"/>
    <w:next w:val="Normal"/>
    <w:qFormat/>
    <w:rsid w:val="00C96866"/>
    <w:pPr>
      <w:keepNext/>
      <w:jc w:val="center"/>
      <w:outlineLvl w:val="3"/>
    </w:pPr>
    <w:rPr>
      <w:rFonts w:ascii="Helvetica" w:hAnsi="Helvetica"/>
      <w:b/>
      <w:bCs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9686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96866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C96866"/>
    <w:pPr>
      <w:tabs>
        <w:tab w:val="left" w:pos="360"/>
      </w:tabs>
    </w:pPr>
    <w:rPr>
      <w:rFonts w:ascii="Arial" w:hAnsi="Arial" w:cs="Arial"/>
      <w:sz w:val="24"/>
      <w:szCs w:val="24"/>
    </w:rPr>
  </w:style>
  <w:style w:type="paragraph" w:styleId="BodyTextIndent">
    <w:name w:val="Body Text Indent"/>
    <w:basedOn w:val="Normal"/>
    <w:rsid w:val="00C96866"/>
    <w:pPr>
      <w:tabs>
        <w:tab w:val="left" w:pos="90"/>
        <w:tab w:val="left" w:pos="270"/>
      </w:tabs>
      <w:ind w:left="90"/>
    </w:pPr>
    <w:rPr>
      <w:rFonts w:ascii="Arial" w:hAnsi="Arial" w:cs="Arial"/>
      <w:sz w:val="24"/>
      <w:szCs w:val="24"/>
    </w:rPr>
  </w:style>
  <w:style w:type="character" w:styleId="Hyperlink">
    <w:name w:val="Hyperlink"/>
    <w:basedOn w:val="DefaultParagraphFont"/>
    <w:rsid w:val="00C96866"/>
    <w:rPr>
      <w:color w:val="0000FF"/>
      <w:u w:val="single"/>
    </w:rPr>
  </w:style>
  <w:style w:type="paragraph" w:styleId="BodyTextIndent2">
    <w:name w:val="Body Text Indent 2"/>
    <w:basedOn w:val="Normal"/>
    <w:rsid w:val="00C96866"/>
    <w:pPr>
      <w:ind w:firstLine="630"/>
    </w:pPr>
    <w:rPr>
      <w:rFonts w:ascii="Arial" w:hAnsi="Arial" w:cs="Arial"/>
      <w:sz w:val="24"/>
      <w:szCs w:val="24"/>
    </w:rPr>
  </w:style>
  <w:style w:type="paragraph" w:styleId="DocumentMap">
    <w:name w:val="Document Map"/>
    <w:basedOn w:val="Normal"/>
    <w:semiHidden/>
    <w:rsid w:val="00447213"/>
    <w:pPr>
      <w:shd w:val="clear" w:color="auto" w:fill="000080"/>
    </w:pPr>
    <w:rPr>
      <w:rFonts w:ascii="Tahoma" w:hAnsi="Tahoma" w:cs="Tahoma"/>
    </w:rPr>
  </w:style>
  <w:style w:type="character" w:styleId="FollowedHyperlink">
    <w:name w:val="FollowedHyperlink"/>
    <w:basedOn w:val="DefaultParagraphFont"/>
    <w:rsid w:val="00AE0B76"/>
    <w:rPr>
      <w:color w:val="800080"/>
      <w:u w:val="single"/>
    </w:rPr>
  </w:style>
  <w:style w:type="paragraph" w:styleId="BalloonText">
    <w:name w:val="Balloon Text"/>
    <w:basedOn w:val="Normal"/>
    <w:semiHidden/>
    <w:rsid w:val="00C63217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89386F"/>
  </w:style>
  <w:style w:type="paragraph" w:styleId="ListParagraph">
    <w:name w:val="List Paragraph"/>
    <w:basedOn w:val="Normal"/>
    <w:uiPriority w:val="34"/>
    <w:qFormat/>
    <w:rsid w:val="006831C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D63128"/>
    <w:rPr>
      <w:rFonts w:ascii="Helvetica" w:hAnsi="Helvetica"/>
      <w:b/>
      <w:bCs/>
      <w:sz w:val="28"/>
    </w:rPr>
  </w:style>
  <w:style w:type="paragraph" w:styleId="PlainText">
    <w:name w:val="Plain Text"/>
    <w:basedOn w:val="Normal"/>
    <w:link w:val="PlainTextChar"/>
    <w:uiPriority w:val="99"/>
    <w:unhideWhenUsed/>
    <w:rsid w:val="00A60E71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60E71"/>
    <w:rPr>
      <w:rFonts w:ascii="Consolas" w:eastAsia="Calibri" w:hAnsi="Consolas"/>
      <w:sz w:val="21"/>
      <w:szCs w:val="21"/>
    </w:rPr>
  </w:style>
  <w:style w:type="table" w:styleId="TableGrid">
    <w:name w:val="Table Grid"/>
    <w:basedOn w:val="TableNormal"/>
    <w:rsid w:val="008608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B272B3"/>
  </w:style>
  <w:style w:type="character" w:customStyle="1" w:styleId="FooterChar">
    <w:name w:val="Footer Char"/>
    <w:basedOn w:val="DefaultParagraphFont"/>
    <w:link w:val="Footer"/>
    <w:uiPriority w:val="99"/>
    <w:rsid w:val="00B272B3"/>
  </w:style>
  <w:style w:type="character" w:styleId="UnresolvedMention">
    <w:name w:val="Unresolved Mention"/>
    <w:basedOn w:val="DefaultParagraphFont"/>
    <w:uiPriority w:val="99"/>
    <w:semiHidden/>
    <w:unhideWhenUsed/>
    <w:rsid w:val="00001344"/>
    <w:rPr>
      <w:color w:val="605E5C"/>
      <w:shd w:val="clear" w:color="auto" w:fill="E1DFDD"/>
    </w:rPr>
  </w:style>
  <w:style w:type="paragraph" w:styleId="NormalWeb">
    <w:name w:val="Normal (Web)"/>
    <w:basedOn w:val="Normal"/>
    <w:semiHidden/>
    <w:unhideWhenUsed/>
    <w:rsid w:val="0071103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4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avertyrb\Application%20Data\Microsoft\Templates\Formal%20Memo%2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409D5-38A2-41F1-B7CF-54EED227285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Formal Memo 1</Template>
  <TotalTime>11</TotalTime>
  <Pages>3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AFZN-BB-DCO										28 September, 1997</vt:lpstr>
    </vt:vector>
  </TitlesOfParts>
  <Company>Dell Computer Corporation</Company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AFZN-BB-DCO										28 September, 1997</dc:title>
  <dc:creator>Towns, Jason P CSM USARMY 177 AR BDE (USA)</dc:creator>
  <cp:lastModifiedBy>West, Brennan F CPT USARMY 177 AR BDE (USA)</cp:lastModifiedBy>
  <cp:revision>3</cp:revision>
  <cp:lastPrinted>2024-11-14T15:38:00Z</cp:lastPrinted>
  <dcterms:created xsi:type="dcterms:W3CDTF">2026-10-28T14:45:00Z</dcterms:created>
  <dcterms:modified xsi:type="dcterms:W3CDTF">2026-10-28T14:58:00Z</dcterms:modified>
</cp:coreProperties>
</file>